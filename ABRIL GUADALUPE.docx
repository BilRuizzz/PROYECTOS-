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AC39BA" w14:paraId="50257605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480EB210" w14:textId="03E68735" w:rsidR="003D1B71" w:rsidRPr="00AC39BA" w:rsidRDefault="00430CEC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hAnsi="Times New Roman" w:cs="Times New Roman"/>
                <w:noProof/>
                <w:lang w:val="es-MX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DDDB174" wp14:editId="41F55157">
                      <wp:simplePos x="0" y="0"/>
                      <wp:positionH relativeFrom="column">
                        <wp:posOffset>-336063</wp:posOffset>
                      </wp:positionH>
                      <wp:positionV relativeFrom="paragraph">
                        <wp:posOffset>-201930</wp:posOffset>
                      </wp:positionV>
                      <wp:extent cx="2350168" cy="2326105"/>
                      <wp:effectExtent l="0" t="0" r="12065" b="17145"/>
                      <wp:wrapNone/>
                      <wp:docPr id="32238493" name="Elips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50168" cy="23261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10C6CEA" id="Elipse 5" o:spid="_x0000_s1026" style="position:absolute;margin-left:-26.45pt;margin-top:-15.9pt;width:185.05pt;height:183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" strokecolor="#060c12 [484]" strokeweight="1pt">
                      <v:fill r:id="rId11" o:title="" recolor="t" rotate="t" type="frame"/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76D1EDD8" w14:textId="77777777" w:rsidR="003D1B71" w:rsidRPr="00AC39BA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  <w:lang w:val="es-MX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6E9E7618" w14:textId="5ABFCBBE" w:rsidR="003D1B71" w:rsidRPr="00430CEC" w:rsidRDefault="00982370" w:rsidP="00310F17">
            <w:pPr>
              <w:pStyle w:val="Ttulo"/>
              <w:rPr>
                <w:color w:val="000000" w:themeColor="text1"/>
                <w:highlight w:val="lightGray"/>
                <w:lang w:val="es-MX"/>
              </w:rPr>
            </w:pPr>
            <w:r w:rsidRPr="00430CEC">
              <w:rPr>
                <w:color w:val="C00000"/>
                <w:highlight w:val="lightGray"/>
                <w:lang w:val="es-MX"/>
              </w:rPr>
              <w:t>ABRIL GUADALUPE</w:t>
            </w:r>
            <w:r w:rsidR="003D1B71" w:rsidRPr="00430CEC">
              <w:rPr>
                <w:color w:val="C00000"/>
                <w:highlight w:val="lightGray"/>
                <w:lang w:val="es-MX" w:bidi="es-MX"/>
              </w:rPr>
              <w:br/>
            </w:r>
            <w:r w:rsidRPr="00430CEC">
              <w:rPr>
                <w:color w:val="C00000"/>
                <w:highlight w:val="lightGray"/>
                <w:lang w:val="es-MX"/>
              </w:rPr>
              <w:t>RUIZ SALAZAR</w:t>
            </w:r>
          </w:p>
        </w:tc>
      </w:tr>
      <w:tr w:rsidR="003D1B71" w:rsidRPr="00AC39BA" w14:paraId="2631328A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482D8F08" w14:textId="77777777" w:rsidR="003D1B71" w:rsidRPr="00AC39BA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MX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16D5115B" w14:textId="77777777" w:rsidR="003D1B71" w:rsidRPr="00AC39BA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MX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Theme="majorHAnsi" w:hAnsiTheme="majorHAnsi" w:cs="Calibri"/>
                <w:color w:val="0072C7"/>
                <w:highlight w:val="lightGray"/>
                <w:lang w:val="es-MX"/>
              </w:rPr>
              <w:id w:val="1196195576"/>
              <w:placeholder>
                <w:docPart w:val="045C5D2EA5184179A4CB81662BCDA7D7"/>
              </w:placeholder>
              <w:temporary/>
              <w:showingPlcHdr/>
              <w15:appearance w15:val="hidden"/>
            </w:sdtPr>
            <w:sdtContent>
              <w:p w14:paraId="070795AC" w14:textId="77777777" w:rsidR="003D1B71" w:rsidRPr="00430CEC" w:rsidRDefault="003D1B71" w:rsidP="00AC6C7E">
                <w:pPr>
                  <w:pStyle w:val="Ttulo2"/>
                  <w:rPr>
                    <w:rFonts w:asciiTheme="majorHAnsi" w:hAnsiTheme="majorHAnsi" w:cs="Calibri"/>
                    <w:color w:val="0072C7"/>
                    <w:highlight w:val="lightGray"/>
                    <w:lang w:val="es-MX"/>
                  </w:rPr>
                </w:pPr>
                <w:r w:rsidRPr="00430CEC">
                  <w:rPr>
                    <w:rFonts w:asciiTheme="majorHAnsi" w:hAnsiTheme="majorHAnsi" w:cs="Calibri"/>
                    <w:highlight w:val="lightGray"/>
                    <w:lang w:val="es-MX" w:bidi="es-MX"/>
                  </w:rPr>
                  <w:t>Experiencia</w:t>
                </w:r>
              </w:p>
            </w:sdtContent>
          </w:sdt>
          <w:p w14:paraId="49059125" w14:textId="02CAD745" w:rsidR="003D1B71" w:rsidRPr="00430CEC" w:rsidRDefault="00C20076" w:rsidP="00AC6C7E">
            <w:pPr>
              <w:pStyle w:val="Fechas"/>
              <w:rPr>
                <w:highlight w:val="lightGray"/>
                <w:lang w:val="es-MX"/>
              </w:rPr>
            </w:pPr>
            <w:r w:rsidRPr="00430CEC">
              <w:rPr>
                <w:highlight w:val="lightGray"/>
                <w:lang w:val="es-MX"/>
              </w:rPr>
              <w:t>06/11/2024</w:t>
            </w:r>
            <w:r w:rsidR="003D1B71" w:rsidRPr="00430CEC">
              <w:rPr>
                <w:rFonts w:eastAsia="Calibri"/>
                <w:highlight w:val="lightGray"/>
                <w:lang w:val="es-MX" w:bidi="es-MX"/>
              </w:rPr>
              <w:t>–</w:t>
            </w:r>
            <w:r w:rsidRPr="00430CEC">
              <w:rPr>
                <w:highlight w:val="lightGray"/>
                <w:lang w:val="es-MX"/>
              </w:rPr>
              <w:t>09/07/2025</w:t>
            </w:r>
          </w:p>
          <w:p w14:paraId="759E11FA" w14:textId="03431905" w:rsidR="003D1B71" w:rsidRPr="00430CEC" w:rsidRDefault="00C20076" w:rsidP="00AC6C7E">
            <w:pPr>
              <w:pStyle w:val="Experiencia"/>
              <w:rPr>
                <w:highlight w:val="lightGray"/>
                <w:lang w:val="es-MX"/>
              </w:rPr>
            </w:pPr>
            <w:r w:rsidRPr="00430CEC">
              <w:rPr>
                <w:rStyle w:val="Textoennegrita"/>
                <w:rFonts w:eastAsia="Calibri"/>
                <w:highlight w:val="lightGray"/>
                <w:lang w:val="es-MX" w:bidi="es-MX"/>
              </w:rPr>
              <w:t>Ventas</w:t>
            </w:r>
            <w:r w:rsidR="003D1B71" w:rsidRPr="00430CEC">
              <w:rPr>
                <w:rStyle w:val="Textoennegrita"/>
                <w:rFonts w:eastAsia="Calibri"/>
                <w:highlight w:val="lightGray"/>
                <w:lang w:val="es-MX" w:bidi="es-MX"/>
              </w:rPr>
              <w:t xml:space="preserve"> • </w:t>
            </w:r>
            <w:r w:rsidRPr="00430CEC">
              <w:rPr>
                <w:highlight w:val="lightGray"/>
                <w:lang w:val="es-MX"/>
              </w:rPr>
              <w:t>ONE TOYS</w:t>
            </w:r>
          </w:p>
          <w:p w14:paraId="2EC5A9C9" w14:textId="4D384534" w:rsidR="003D1B71" w:rsidRPr="00430CEC" w:rsidRDefault="003D1B71" w:rsidP="00982370">
            <w:pPr>
              <w:pStyle w:val="Fechas"/>
              <w:rPr>
                <w:highlight w:val="lightGray"/>
                <w:lang w:val="es-MX"/>
              </w:rPr>
            </w:pPr>
          </w:p>
          <w:p w14:paraId="700F5670" w14:textId="1D6AA1F8" w:rsidR="003D1B71" w:rsidRPr="00430CEC" w:rsidRDefault="00C20076" w:rsidP="00AC6C7E">
            <w:pPr>
              <w:rPr>
                <w:highlight w:val="lightGray"/>
                <w:lang w:val="es-MX"/>
              </w:rPr>
            </w:pPr>
            <w:r w:rsidRPr="00430CEC">
              <w:rPr>
                <w:highlight w:val="lightGray"/>
                <w:lang w:val="es-MX"/>
              </w:rPr>
              <w:t>ENCARGADA DE GESTIONAR LA SITUACION FINANCIERA Y DE VENTAS EN LA EMPRESA.</w:t>
            </w:r>
          </w:p>
          <w:sdt>
            <w:sdtPr>
              <w:rPr>
                <w:rFonts w:asciiTheme="majorHAnsi" w:hAnsiTheme="majorHAnsi" w:cs="Calibri"/>
                <w:color w:val="0072C7"/>
                <w:highlight w:val="lightGray"/>
                <w:lang w:val="es-MX"/>
              </w:rPr>
              <w:id w:val="-1554227259"/>
              <w:placeholder>
                <w:docPart w:val="376F1E79FAC34CD9AF4C5F0A696025C0"/>
              </w:placeholder>
              <w:temporary/>
              <w:showingPlcHdr/>
              <w15:appearance w15:val="hidden"/>
            </w:sdtPr>
            <w:sdtContent>
              <w:p w14:paraId="1773FF66" w14:textId="77777777" w:rsidR="003D1B71" w:rsidRPr="00430CEC" w:rsidRDefault="003D1B71" w:rsidP="00AC6C7E">
                <w:pPr>
                  <w:pStyle w:val="Ttulo2"/>
                  <w:rPr>
                    <w:rFonts w:asciiTheme="majorHAnsi" w:hAnsiTheme="majorHAnsi" w:cs="Calibri"/>
                    <w:color w:val="0072C7"/>
                    <w:highlight w:val="lightGray"/>
                    <w:lang w:val="es-MX"/>
                  </w:rPr>
                </w:pPr>
                <w:r w:rsidRPr="00430CEC">
                  <w:rPr>
                    <w:rFonts w:asciiTheme="majorHAnsi" w:hAnsiTheme="majorHAnsi" w:cs="Calibri"/>
                    <w:highlight w:val="lightGray"/>
                    <w:lang w:val="es-MX" w:bidi="es-MX"/>
                  </w:rPr>
                  <w:t>Educación</w:t>
                </w:r>
              </w:p>
            </w:sdtContent>
          </w:sdt>
          <w:p w14:paraId="5819B782" w14:textId="277D7BD9" w:rsidR="003D1B71" w:rsidRPr="00430CEC" w:rsidRDefault="00C20076" w:rsidP="00353B60">
            <w:pPr>
              <w:pStyle w:val="Nombredelaescuela"/>
              <w:rPr>
                <w:highlight w:val="lightGray"/>
                <w:lang w:val="es-MX"/>
              </w:rPr>
            </w:pPr>
            <w:r w:rsidRPr="00430CEC">
              <w:rPr>
                <w:highlight w:val="lightGray"/>
                <w:lang w:val="es-MX"/>
              </w:rPr>
              <w:t xml:space="preserve">Centro de Estudios Científicos y Tecnológicos </w:t>
            </w:r>
            <w:proofErr w:type="gramStart"/>
            <w:r w:rsidRPr="00430CEC">
              <w:rPr>
                <w:highlight w:val="lightGray"/>
                <w:lang w:val="es-MX"/>
              </w:rPr>
              <w:t>Núm..</w:t>
            </w:r>
            <w:proofErr w:type="gramEnd"/>
            <w:r w:rsidRPr="00430CEC">
              <w:rPr>
                <w:highlight w:val="lightGray"/>
                <w:lang w:val="es-MX"/>
              </w:rPr>
              <w:t xml:space="preserve"> 12 “José María Morelos</w:t>
            </w:r>
            <w:proofErr w:type="gramStart"/>
            <w:r w:rsidRPr="00430CEC">
              <w:rPr>
                <w:highlight w:val="lightGray"/>
                <w:lang w:val="es-MX"/>
              </w:rPr>
              <w:t>”</w:t>
            </w:r>
            <w:r w:rsidR="000A7CF8" w:rsidRPr="00430CEC">
              <w:rPr>
                <w:highlight w:val="lightGray"/>
                <w:lang w:val="es-MX"/>
              </w:rPr>
              <w:t xml:space="preserve"> </w:t>
            </w:r>
            <w:r w:rsidR="003D1B71" w:rsidRPr="00430CEC">
              <w:rPr>
                <w:highlight w:val="lightGray"/>
                <w:lang w:val="es-MX" w:bidi="es-MX"/>
              </w:rPr>
              <w:t>,</w:t>
            </w:r>
            <w:proofErr w:type="gramEnd"/>
            <w:r w:rsidR="003D1B71" w:rsidRPr="00430CEC">
              <w:rPr>
                <w:highlight w:val="lightGray"/>
                <w:lang w:val="es-MX" w:bidi="es-MX"/>
              </w:rPr>
              <w:t xml:space="preserve"> </w:t>
            </w:r>
            <w:r w:rsidRPr="00430CEC">
              <w:rPr>
                <w:highlight w:val="lightGray"/>
                <w:lang w:val="es-MX"/>
              </w:rPr>
              <w:t xml:space="preserve">Ciudad de México. </w:t>
            </w:r>
          </w:p>
          <w:p w14:paraId="6DA1CCB1" w14:textId="47990421" w:rsidR="003D1B71" w:rsidRPr="00430CEC" w:rsidRDefault="00C20076" w:rsidP="00AC6C7E">
            <w:pPr>
              <w:pStyle w:val="Listaconvietas"/>
              <w:rPr>
                <w:highlight w:val="lightGray"/>
                <w:lang w:val="es-MX"/>
              </w:rPr>
            </w:pPr>
            <w:r w:rsidRPr="00430CEC">
              <w:rPr>
                <w:highlight w:val="lightGray"/>
                <w:lang w:val="es-MX"/>
              </w:rPr>
              <w:t xml:space="preserve">TECNICA EN ADMINISTRACION DE EMPRESAS </w:t>
            </w:r>
          </w:p>
          <w:p w14:paraId="733693AA" w14:textId="33336499" w:rsidR="003D1B71" w:rsidRPr="00430CEC" w:rsidRDefault="00C20076" w:rsidP="00AC6C7E">
            <w:pPr>
              <w:pStyle w:val="Ttulo2"/>
              <w:rPr>
                <w:rFonts w:asciiTheme="majorHAnsi" w:hAnsiTheme="majorHAnsi" w:cs="Calibri"/>
                <w:color w:val="0072C7"/>
                <w:highlight w:val="lightGray"/>
                <w:lang w:val="es-MX"/>
              </w:rPr>
            </w:pPr>
            <w:r w:rsidRPr="00430CEC">
              <w:rPr>
                <w:rFonts w:asciiTheme="majorHAnsi" w:hAnsiTheme="majorHAnsi" w:cs="Calibri"/>
                <w:color w:val="0072C7"/>
                <w:highlight w:val="lightGray"/>
                <w:lang w:val="es-MX"/>
              </w:rPr>
              <w:t xml:space="preserve">RESUMEN DE EXPERIENCIA LABORAL </w:t>
            </w:r>
          </w:p>
          <w:p w14:paraId="0FCBDA38" w14:textId="590BC2C0" w:rsidR="003D1B71" w:rsidRPr="00430CEC" w:rsidRDefault="00C20076" w:rsidP="00AC6C7E">
            <w:pPr>
              <w:rPr>
                <w:highlight w:val="lightGray"/>
                <w:lang w:val="es-MX"/>
              </w:rPr>
            </w:pPr>
            <w:r w:rsidRPr="00430CEC">
              <w:rPr>
                <w:highlight w:val="lightGray"/>
                <w:lang w:val="es-MX"/>
              </w:rPr>
              <w:t xml:space="preserve">CUENTO CON 4 AÑOS DE EXPERIENCIA DESARROLLADA EN EL AMBITO EMPRESARIAL, EN ESTE TIEMPO ME HE DEDICADO A LLEVAR A LAS EMPRESAS A LO MAS ALTO IMPULSANDO SUS VENTAS A TRAVES DE MARKETING Y DE UNA BUENA GESTION FINANCIERA. </w:t>
            </w:r>
          </w:p>
          <w:p w14:paraId="1A7F5AC2" w14:textId="139F5379" w:rsidR="003D1B71" w:rsidRPr="00430CEC" w:rsidRDefault="00C20076" w:rsidP="00AC6C7E">
            <w:pPr>
              <w:pStyle w:val="Ttulo2"/>
              <w:rPr>
                <w:rFonts w:asciiTheme="majorHAnsi" w:hAnsiTheme="majorHAnsi" w:cs="Calibri"/>
                <w:color w:val="0072C7"/>
                <w:highlight w:val="lightGray"/>
                <w:lang w:val="es-MX"/>
              </w:rPr>
            </w:pPr>
            <w:r w:rsidRPr="00430CEC">
              <w:rPr>
                <w:rFonts w:asciiTheme="majorHAnsi" w:hAnsiTheme="majorHAnsi" w:cs="Calibri"/>
                <w:color w:val="0072C7"/>
                <w:highlight w:val="lightGray"/>
                <w:lang w:val="es-MX"/>
              </w:rPr>
              <w:t>HABILIDADES</w:t>
            </w:r>
          </w:p>
          <w:p w14:paraId="22C971BC" w14:textId="06276234" w:rsidR="003D1B71" w:rsidRPr="00430CEC" w:rsidRDefault="00430CEC" w:rsidP="00AC6C7E">
            <w:pPr>
              <w:rPr>
                <w:highlight w:val="lightGray"/>
                <w:lang w:val="es-MX"/>
              </w:rPr>
            </w:pPr>
            <w:r w:rsidRPr="00430CEC">
              <w:rPr>
                <w:highlight w:val="lightGray"/>
                <w:lang w:val="es-MX"/>
              </w:rPr>
              <w:t>-COMUNICACIÓN EFECTIVA</w:t>
            </w:r>
          </w:p>
          <w:p w14:paraId="023EC30F" w14:textId="625FE362" w:rsidR="00430CEC" w:rsidRPr="00430CEC" w:rsidRDefault="00430CEC" w:rsidP="00AC6C7E">
            <w:pPr>
              <w:rPr>
                <w:highlight w:val="lightGray"/>
                <w:lang w:val="es-MX"/>
              </w:rPr>
            </w:pPr>
            <w:r w:rsidRPr="00430CEC">
              <w:rPr>
                <w:highlight w:val="lightGray"/>
                <w:lang w:val="es-MX"/>
              </w:rPr>
              <w:t>-TRABAJO EN EQUIPO</w:t>
            </w:r>
          </w:p>
          <w:p w14:paraId="72401F18" w14:textId="7D01B31E" w:rsidR="00430CEC" w:rsidRPr="00430CEC" w:rsidRDefault="00430CEC" w:rsidP="00AC6C7E">
            <w:pPr>
              <w:rPr>
                <w:highlight w:val="lightGray"/>
                <w:lang w:val="es-MX"/>
              </w:rPr>
            </w:pPr>
            <w:r w:rsidRPr="00430CEC">
              <w:rPr>
                <w:highlight w:val="lightGray"/>
                <w:lang w:val="es-MX"/>
              </w:rPr>
              <w:t>-LIDERAZGO</w:t>
            </w:r>
          </w:p>
          <w:p w14:paraId="7C6694E9" w14:textId="719A2EA4" w:rsidR="00430CEC" w:rsidRPr="00430CEC" w:rsidRDefault="00430CEC" w:rsidP="00AC6C7E">
            <w:pPr>
              <w:rPr>
                <w:highlight w:val="lightGray"/>
                <w:lang w:val="es-MX"/>
              </w:rPr>
            </w:pPr>
            <w:r w:rsidRPr="00430CEC">
              <w:rPr>
                <w:highlight w:val="lightGray"/>
                <w:lang w:val="es-MX"/>
              </w:rPr>
              <w:t xml:space="preserve">-RESOLUCION DE PROBLEMAS </w:t>
            </w:r>
          </w:p>
          <w:p w14:paraId="5F12842B" w14:textId="43E960E9" w:rsidR="00430CEC" w:rsidRPr="00430CEC" w:rsidRDefault="00430CEC" w:rsidP="00AC6C7E">
            <w:pPr>
              <w:rPr>
                <w:highlight w:val="lightGray"/>
                <w:lang w:val="es-MX"/>
              </w:rPr>
            </w:pPr>
            <w:r w:rsidRPr="00430CEC">
              <w:rPr>
                <w:highlight w:val="lightGray"/>
                <w:lang w:val="es-MX"/>
              </w:rPr>
              <w:t xml:space="preserve">-ADAPTABILIDAD </w:t>
            </w:r>
          </w:p>
          <w:p w14:paraId="52182A6C" w14:textId="325259F5" w:rsidR="00430CEC" w:rsidRPr="00430CEC" w:rsidRDefault="00430CEC" w:rsidP="00AC6C7E">
            <w:pPr>
              <w:rPr>
                <w:highlight w:val="lightGray"/>
                <w:lang w:val="es-MX"/>
              </w:rPr>
            </w:pPr>
            <w:r w:rsidRPr="00430CEC">
              <w:rPr>
                <w:highlight w:val="lightGray"/>
                <w:lang w:val="es-MX"/>
              </w:rPr>
              <w:t>-NIVEL DE INGLES C1</w:t>
            </w:r>
          </w:p>
          <w:p w14:paraId="65CA8A86" w14:textId="16D1E1C7" w:rsidR="003D1B71" w:rsidRPr="00430CEC" w:rsidRDefault="003D1B71" w:rsidP="00430CEC">
            <w:pPr>
              <w:pStyle w:val="Ttulo2"/>
              <w:rPr>
                <w:rFonts w:asciiTheme="majorHAnsi" w:hAnsiTheme="majorHAnsi" w:cs="Calibri"/>
                <w:color w:val="0072C7"/>
                <w:highlight w:val="lightGray"/>
                <w:lang w:val="es-MX"/>
              </w:rPr>
            </w:pPr>
          </w:p>
        </w:tc>
      </w:tr>
      <w:tr w:rsidR="003D1B71" w:rsidRPr="00AC39BA" w14:paraId="25AA93A9" w14:textId="77777777" w:rsidTr="003D1B71">
        <w:trPr>
          <w:trHeight w:val="1164"/>
        </w:trPr>
        <w:tc>
          <w:tcPr>
            <w:tcW w:w="720" w:type="dxa"/>
          </w:tcPr>
          <w:p w14:paraId="486C9546" w14:textId="77777777" w:rsidR="003D1B71" w:rsidRPr="00AC39BA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MX"/>
              </w:rPr>
            </w:pPr>
          </w:p>
        </w:tc>
        <w:tc>
          <w:tcPr>
            <w:tcW w:w="2942" w:type="dxa"/>
            <w:gridSpan w:val="2"/>
          </w:tcPr>
          <w:p w14:paraId="08A780AA" w14:textId="77777777" w:rsidR="003D1B71" w:rsidRPr="00AC39BA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MX"/>
              </w:rPr>
            </w:pPr>
          </w:p>
        </w:tc>
        <w:tc>
          <w:tcPr>
            <w:tcW w:w="423" w:type="dxa"/>
            <w:vMerge/>
          </w:tcPr>
          <w:p w14:paraId="1CFFB242" w14:textId="77777777" w:rsidR="003D1B71" w:rsidRPr="00AC39BA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MX"/>
              </w:rPr>
            </w:pPr>
          </w:p>
        </w:tc>
        <w:tc>
          <w:tcPr>
            <w:tcW w:w="6607" w:type="dxa"/>
            <w:vMerge/>
          </w:tcPr>
          <w:p w14:paraId="18663FCE" w14:textId="77777777" w:rsidR="003D1B71" w:rsidRPr="00430CEC" w:rsidRDefault="003D1B71" w:rsidP="00222466">
            <w:pPr>
              <w:rPr>
                <w:highlight w:val="lightGray"/>
                <w:lang w:val="es-MX"/>
              </w:rPr>
            </w:pPr>
          </w:p>
        </w:tc>
      </w:tr>
      <w:tr w:rsidR="003D1B71" w:rsidRPr="00AC39BA" w14:paraId="42EC0ED4" w14:textId="77777777" w:rsidTr="003D1B71">
        <w:trPr>
          <w:trHeight w:val="543"/>
        </w:trPr>
        <w:tc>
          <w:tcPr>
            <w:tcW w:w="720" w:type="dxa"/>
          </w:tcPr>
          <w:p w14:paraId="1BEF7B5C" w14:textId="77777777" w:rsidR="003D1B71" w:rsidRPr="00AC39BA" w:rsidRDefault="003D1B71" w:rsidP="006D79A8">
            <w:pPr>
              <w:pStyle w:val="Informacin"/>
              <w:jc w:val="center"/>
              <w:rPr>
                <w:noProof/>
                <w:lang w:val="es-MX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D5C3E68" w14:textId="77777777" w:rsidR="003D1B71" w:rsidRPr="00AC39BA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MX"/>
              </w:rPr>
            </w:pPr>
            <w:r w:rsidRPr="00AC39BA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720837F6" wp14:editId="4057C96F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4232F1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6D2E848" w14:textId="615C9EFC" w:rsidR="003D1B71" w:rsidRPr="00AC39BA" w:rsidRDefault="00982370" w:rsidP="00380FD1">
            <w:pPr>
              <w:pStyle w:val="Informacin"/>
              <w:rPr>
                <w:lang w:val="es-MX"/>
              </w:rPr>
            </w:pPr>
            <w:r>
              <w:rPr>
                <w:lang w:val="es-MX"/>
              </w:rPr>
              <w:t>ARRAYANES</w:t>
            </w:r>
          </w:p>
          <w:p w14:paraId="4425FD74" w14:textId="78C8F40E" w:rsidR="003D1B71" w:rsidRPr="00AC39BA" w:rsidRDefault="00982370" w:rsidP="00380FD1">
            <w:pPr>
              <w:pStyle w:val="Informacin"/>
              <w:rPr>
                <w:lang w:val="es-MX"/>
              </w:rPr>
            </w:pPr>
            <w:proofErr w:type="gramStart"/>
            <w:r>
              <w:rPr>
                <w:lang w:val="es-MX"/>
              </w:rPr>
              <w:t>COACALCO,ESTADO</w:t>
            </w:r>
            <w:proofErr w:type="gramEnd"/>
            <w:r>
              <w:rPr>
                <w:lang w:val="es-MX"/>
              </w:rPr>
              <w:t xml:space="preserve"> DE MEXICO</w:t>
            </w:r>
          </w:p>
        </w:tc>
        <w:tc>
          <w:tcPr>
            <w:tcW w:w="423" w:type="dxa"/>
            <w:vMerge/>
          </w:tcPr>
          <w:p w14:paraId="0079292E" w14:textId="77777777" w:rsidR="003D1B71" w:rsidRPr="00AC39BA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MX"/>
              </w:rPr>
            </w:pPr>
          </w:p>
        </w:tc>
        <w:tc>
          <w:tcPr>
            <w:tcW w:w="6607" w:type="dxa"/>
            <w:vMerge/>
          </w:tcPr>
          <w:p w14:paraId="432D7B9D" w14:textId="77777777" w:rsidR="003D1B71" w:rsidRPr="00430CEC" w:rsidRDefault="003D1B71" w:rsidP="005801E5">
            <w:pPr>
              <w:pStyle w:val="Ttulo1"/>
              <w:rPr>
                <w:highlight w:val="lightGray"/>
                <w:lang w:val="es-MX"/>
              </w:rPr>
            </w:pPr>
          </w:p>
        </w:tc>
      </w:tr>
      <w:tr w:rsidR="003D1B71" w:rsidRPr="00AC39BA" w14:paraId="58583625" w14:textId="77777777" w:rsidTr="003D1B71">
        <w:trPr>
          <w:trHeight w:val="183"/>
        </w:trPr>
        <w:tc>
          <w:tcPr>
            <w:tcW w:w="720" w:type="dxa"/>
          </w:tcPr>
          <w:p w14:paraId="7501A352" w14:textId="77777777" w:rsidR="003D1B71" w:rsidRPr="00AC39BA" w:rsidRDefault="003D1B71" w:rsidP="00222466">
            <w:pPr>
              <w:pStyle w:val="Sinespaciado"/>
              <w:rPr>
                <w:color w:val="666666"/>
                <w:lang w:val="es-MX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AE3657E" w14:textId="77777777" w:rsidR="003D1B71" w:rsidRPr="00AC39BA" w:rsidRDefault="003D1B71" w:rsidP="00222466">
            <w:pPr>
              <w:pStyle w:val="Sinespaciado"/>
              <w:rPr>
                <w:color w:val="666666"/>
                <w:lang w:val="es-MX"/>
              </w:rPr>
            </w:pPr>
          </w:p>
        </w:tc>
        <w:tc>
          <w:tcPr>
            <w:tcW w:w="423" w:type="dxa"/>
            <w:vMerge/>
          </w:tcPr>
          <w:p w14:paraId="60B97168" w14:textId="77777777" w:rsidR="003D1B71" w:rsidRPr="00AC39BA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MX"/>
              </w:rPr>
            </w:pPr>
          </w:p>
        </w:tc>
        <w:tc>
          <w:tcPr>
            <w:tcW w:w="6607" w:type="dxa"/>
            <w:vMerge/>
          </w:tcPr>
          <w:p w14:paraId="45408C6E" w14:textId="77777777" w:rsidR="003D1B71" w:rsidRPr="00430CEC" w:rsidRDefault="003D1B71" w:rsidP="005801E5">
            <w:pPr>
              <w:pStyle w:val="Ttulo1"/>
              <w:rPr>
                <w:highlight w:val="lightGray"/>
                <w:lang w:val="es-MX"/>
              </w:rPr>
            </w:pPr>
          </w:p>
        </w:tc>
      </w:tr>
      <w:tr w:rsidR="003D1B71" w:rsidRPr="00AC39BA" w14:paraId="6FA7D201" w14:textId="77777777" w:rsidTr="003D1B71">
        <w:trPr>
          <w:trHeight w:val="624"/>
        </w:trPr>
        <w:tc>
          <w:tcPr>
            <w:tcW w:w="720" w:type="dxa"/>
          </w:tcPr>
          <w:p w14:paraId="4B220FA5" w14:textId="77777777" w:rsidR="003D1B71" w:rsidRPr="00AC39BA" w:rsidRDefault="003D1B71" w:rsidP="006D79A8">
            <w:pPr>
              <w:pStyle w:val="Informacin"/>
              <w:jc w:val="center"/>
              <w:rPr>
                <w:noProof/>
                <w:lang w:val="es-MX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4BEFD7D" w14:textId="77777777" w:rsidR="003D1B71" w:rsidRPr="00AC39BA" w:rsidRDefault="003D1B71" w:rsidP="006D79A8">
            <w:pPr>
              <w:pStyle w:val="Informacin"/>
              <w:jc w:val="center"/>
              <w:rPr>
                <w:color w:val="666666"/>
                <w:lang w:val="es-MX"/>
              </w:rPr>
            </w:pPr>
            <w:r w:rsidRPr="00AC39BA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02D784EA" wp14:editId="2112B377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94D776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E0F885D" w14:textId="10CAFD08" w:rsidR="003D1B71" w:rsidRPr="00AC39BA" w:rsidRDefault="00982370" w:rsidP="00380FD1">
            <w:pPr>
              <w:pStyle w:val="Informacin"/>
              <w:rPr>
                <w:lang w:val="es-MX"/>
              </w:rPr>
            </w:pPr>
            <w:r>
              <w:rPr>
                <w:lang w:val="es-MX"/>
              </w:rPr>
              <w:t>5631521931</w:t>
            </w:r>
          </w:p>
        </w:tc>
        <w:tc>
          <w:tcPr>
            <w:tcW w:w="423" w:type="dxa"/>
            <w:vMerge/>
          </w:tcPr>
          <w:p w14:paraId="14EF3D9E" w14:textId="77777777" w:rsidR="003D1B71" w:rsidRPr="00AC39BA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MX"/>
              </w:rPr>
            </w:pPr>
          </w:p>
        </w:tc>
        <w:tc>
          <w:tcPr>
            <w:tcW w:w="6607" w:type="dxa"/>
            <w:vMerge/>
          </w:tcPr>
          <w:p w14:paraId="391B841B" w14:textId="77777777" w:rsidR="003D1B71" w:rsidRPr="00430CEC" w:rsidRDefault="003D1B71" w:rsidP="005801E5">
            <w:pPr>
              <w:pStyle w:val="Ttulo1"/>
              <w:rPr>
                <w:highlight w:val="lightGray"/>
                <w:lang w:val="es-MX"/>
              </w:rPr>
            </w:pPr>
          </w:p>
        </w:tc>
      </w:tr>
      <w:tr w:rsidR="003D1B71" w:rsidRPr="00AC39BA" w14:paraId="3BABB33B" w14:textId="77777777" w:rsidTr="003D1B71">
        <w:trPr>
          <w:trHeight w:val="183"/>
        </w:trPr>
        <w:tc>
          <w:tcPr>
            <w:tcW w:w="720" w:type="dxa"/>
          </w:tcPr>
          <w:p w14:paraId="1430542C" w14:textId="77777777" w:rsidR="003D1B71" w:rsidRPr="00AC39BA" w:rsidRDefault="003D1B71" w:rsidP="00B6466C">
            <w:pPr>
              <w:pStyle w:val="Sinespaciado"/>
              <w:rPr>
                <w:color w:val="666666"/>
                <w:lang w:val="es-MX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1D19CD5D" w14:textId="77777777" w:rsidR="003D1B71" w:rsidRPr="00AC39BA" w:rsidRDefault="003D1B71" w:rsidP="00B6466C">
            <w:pPr>
              <w:pStyle w:val="Sinespaciado"/>
              <w:rPr>
                <w:color w:val="666666"/>
                <w:lang w:val="es-MX"/>
              </w:rPr>
            </w:pPr>
          </w:p>
        </w:tc>
        <w:tc>
          <w:tcPr>
            <w:tcW w:w="423" w:type="dxa"/>
            <w:vMerge/>
          </w:tcPr>
          <w:p w14:paraId="01E8372A" w14:textId="77777777" w:rsidR="003D1B71" w:rsidRPr="00AC39BA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MX"/>
              </w:rPr>
            </w:pPr>
          </w:p>
        </w:tc>
        <w:tc>
          <w:tcPr>
            <w:tcW w:w="6607" w:type="dxa"/>
            <w:vMerge/>
          </w:tcPr>
          <w:p w14:paraId="4498F995" w14:textId="77777777" w:rsidR="003D1B71" w:rsidRPr="00430CEC" w:rsidRDefault="003D1B71" w:rsidP="005801E5">
            <w:pPr>
              <w:pStyle w:val="Ttulo1"/>
              <w:rPr>
                <w:highlight w:val="lightGray"/>
                <w:lang w:val="es-MX"/>
              </w:rPr>
            </w:pPr>
          </w:p>
        </w:tc>
      </w:tr>
      <w:tr w:rsidR="003D1B71" w:rsidRPr="00AC39BA" w14:paraId="66109042" w14:textId="77777777" w:rsidTr="003D1B71">
        <w:trPr>
          <w:trHeight w:val="633"/>
        </w:trPr>
        <w:tc>
          <w:tcPr>
            <w:tcW w:w="720" w:type="dxa"/>
          </w:tcPr>
          <w:p w14:paraId="4507B0B4" w14:textId="77777777" w:rsidR="003D1B71" w:rsidRPr="00AC39BA" w:rsidRDefault="003D1B71" w:rsidP="006D79A8">
            <w:pPr>
              <w:pStyle w:val="Informacin"/>
              <w:jc w:val="center"/>
              <w:rPr>
                <w:noProof/>
                <w:lang w:val="es-MX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312D42A" w14:textId="77777777" w:rsidR="003D1B71" w:rsidRPr="00AC39BA" w:rsidRDefault="003D1B71" w:rsidP="006D79A8">
            <w:pPr>
              <w:pStyle w:val="Informacin"/>
              <w:jc w:val="center"/>
              <w:rPr>
                <w:color w:val="666666"/>
                <w:lang w:val="es-MX"/>
              </w:rPr>
            </w:pPr>
            <w:r w:rsidRPr="00AC39BA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657BA762" wp14:editId="53D15290">
                      <wp:extent cx="338455" cy="346075"/>
                      <wp:effectExtent l="0" t="0" r="4445" b="0"/>
                      <wp:docPr id="24" name="Grupo 24" descr="icono de corre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4B4CD1" id="Grupo 24" o:spid="_x0000_s1026" alt="icono de corre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Icono de corre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46222E1" w14:textId="170DDBA2" w:rsidR="003D1B71" w:rsidRPr="00AC39BA" w:rsidRDefault="00982370" w:rsidP="00380FD1">
            <w:pPr>
              <w:pStyle w:val="Informacin"/>
              <w:rPr>
                <w:lang w:val="es-MX"/>
              </w:rPr>
            </w:pPr>
            <w:r>
              <w:rPr>
                <w:lang w:val="es-MX"/>
              </w:rPr>
              <w:t>ruizsalazarabril@gmail.com</w:t>
            </w:r>
          </w:p>
        </w:tc>
        <w:tc>
          <w:tcPr>
            <w:tcW w:w="423" w:type="dxa"/>
            <w:vMerge/>
          </w:tcPr>
          <w:p w14:paraId="13E0E07E" w14:textId="77777777" w:rsidR="003D1B71" w:rsidRPr="00AC39BA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MX"/>
              </w:rPr>
            </w:pPr>
          </w:p>
        </w:tc>
        <w:tc>
          <w:tcPr>
            <w:tcW w:w="6607" w:type="dxa"/>
            <w:vMerge/>
          </w:tcPr>
          <w:p w14:paraId="3510F194" w14:textId="77777777" w:rsidR="003D1B71" w:rsidRPr="00430CEC" w:rsidRDefault="003D1B71" w:rsidP="005801E5">
            <w:pPr>
              <w:pStyle w:val="Ttulo1"/>
              <w:rPr>
                <w:highlight w:val="lightGray"/>
                <w:lang w:val="es-MX"/>
              </w:rPr>
            </w:pPr>
          </w:p>
        </w:tc>
      </w:tr>
      <w:tr w:rsidR="003D1B71" w:rsidRPr="00AC39BA" w14:paraId="7D0633EC" w14:textId="77777777" w:rsidTr="003D1B71">
        <w:trPr>
          <w:trHeight w:val="174"/>
        </w:trPr>
        <w:tc>
          <w:tcPr>
            <w:tcW w:w="720" w:type="dxa"/>
          </w:tcPr>
          <w:p w14:paraId="247B177C" w14:textId="77777777" w:rsidR="003D1B71" w:rsidRPr="00AC39BA" w:rsidRDefault="003D1B71" w:rsidP="00B6466C">
            <w:pPr>
              <w:pStyle w:val="Sinespaciado"/>
              <w:rPr>
                <w:color w:val="666666"/>
                <w:lang w:val="es-MX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140ABEB" w14:textId="77777777" w:rsidR="003D1B71" w:rsidRPr="00AC39BA" w:rsidRDefault="003D1B71" w:rsidP="00B6466C">
            <w:pPr>
              <w:pStyle w:val="Sinespaciado"/>
              <w:rPr>
                <w:color w:val="666666"/>
                <w:lang w:val="es-MX"/>
              </w:rPr>
            </w:pPr>
          </w:p>
        </w:tc>
        <w:tc>
          <w:tcPr>
            <w:tcW w:w="423" w:type="dxa"/>
            <w:vMerge/>
          </w:tcPr>
          <w:p w14:paraId="49100EDE" w14:textId="77777777" w:rsidR="003D1B71" w:rsidRPr="00AC39BA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MX"/>
              </w:rPr>
            </w:pPr>
          </w:p>
        </w:tc>
        <w:tc>
          <w:tcPr>
            <w:tcW w:w="6607" w:type="dxa"/>
            <w:vMerge/>
          </w:tcPr>
          <w:p w14:paraId="081732D8" w14:textId="77777777" w:rsidR="003D1B71" w:rsidRPr="00430CEC" w:rsidRDefault="003D1B71" w:rsidP="005801E5">
            <w:pPr>
              <w:pStyle w:val="Ttulo1"/>
              <w:rPr>
                <w:highlight w:val="lightGray"/>
                <w:lang w:val="es-MX"/>
              </w:rPr>
            </w:pPr>
          </w:p>
        </w:tc>
      </w:tr>
      <w:tr w:rsidR="003D1B71" w:rsidRPr="00AC39BA" w14:paraId="7564C3D0" w14:textId="77777777" w:rsidTr="003D1B71">
        <w:trPr>
          <w:trHeight w:val="633"/>
        </w:trPr>
        <w:tc>
          <w:tcPr>
            <w:tcW w:w="720" w:type="dxa"/>
          </w:tcPr>
          <w:p w14:paraId="7202F26C" w14:textId="77777777" w:rsidR="003D1B71" w:rsidRPr="00AC39BA" w:rsidRDefault="003D1B71" w:rsidP="006D79A8">
            <w:pPr>
              <w:pStyle w:val="Informacin"/>
              <w:jc w:val="center"/>
              <w:rPr>
                <w:noProof/>
                <w:lang w:val="es-MX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61B05A7" w14:textId="77777777" w:rsidR="003D1B71" w:rsidRPr="00AC39BA" w:rsidRDefault="003D1B71" w:rsidP="006D79A8">
            <w:pPr>
              <w:pStyle w:val="Informacin"/>
              <w:jc w:val="center"/>
              <w:rPr>
                <w:color w:val="666666"/>
                <w:lang w:val="es-MX"/>
              </w:rPr>
            </w:pPr>
            <w:r w:rsidRPr="00AC39BA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205930BC" wp14:editId="18AF6EA5">
                      <wp:extent cx="338455" cy="346075"/>
                      <wp:effectExtent l="0" t="0" r="4445" b="0"/>
                      <wp:docPr id="23" name="Grupo 23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975256" id="Grupo 23" o:spid="_x0000_s1026" alt="icono de sitio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INyO3zIAAL39AAAOAAAAZHJzL2Uyb0RvYy54bWyknduOI8mRpu8X2Hcg&#10;8nIAqRjniEJXC7PqlT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t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6" o:spid="_x0000_s1028" type="#_x0000_t75" alt="icono de sitio web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05B4D195" w14:textId="5558ACCD" w:rsidR="003D1B71" w:rsidRPr="00AC39BA" w:rsidRDefault="00982370" w:rsidP="00380FD1">
            <w:pPr>
              <w:pStyle w:val="Informacin"/>
              <w:rPr>
                <w:lang w:val="es-MX"/>
              </w:rPr>
            </w:pPr>
            <w:proofErr w:type="spellStart"/>
            <w:r>
              <w:rPr>
                <w:lang w:val="es-MX"/>
              </w:rPr>
              <w:t>Abril_rruiz</w:t>
            </w:r>
            <w:proofErr w:type="spellEnd"/>
          </w:p>
        </w:tc>
        <w:tc>
          <w:tcPr>
            <w:tcW w:w="423" w:type="dxa"/>
            <w:vMerge/>
          </w:tcPr>
          <w:p w14:paraId="04D8E2A0" w14:textId="77777777" w:rsidR="003D1B71" w:rsidRPr="00AC39BA" w:rsidRDefault="003D1B71" w:rsidP="00A14C79">
            <w:pPr>
              <w:pStyle w:val="Informacin"/>
              <w:rPr>
                <w:rFonts w:ascii="Times New Roman" w:hAnsi="Times New Roman"/>
                <w:lang w:val="es-MX"/>
              </w:rPr>
            </w:pPr>
          </w:p>
        </w:tc>
        <w:tc>
          <w:tcPr>
            <w:tcW w:w="6607" w:type="dxa"/>
            <w:vMerge/>
          </w:tcPr>
          <w:p w14:paraId="0F7ACF06" w14:textId="77777777" w:rsidR="003D1B71" w:rsidRPr="00430CEC" w:rsidRDefault="003D1B71" w:rsidP="005801E5">
            <w:pPr>
              <w:pStyle w:val="Ttulo1"/>
              <w:rPr>
                <w:highlight w:val="lightGray"/>
                <w:lang w:val="es-MX"/>
              </w:rPr>
            </w:pPr>
          </w:p>
        </w:tc>
      </w:tr>
      <w:tr w:rsidR="003D1B71" w:rsidRPr="00AC39BA" w14:paraId="7505F593" w14:textId="77777777" w:rsidTr="003D1B71">
        <w:trPr>
          <w:trHeight w:val="2448"/>
        </w:trPr>
        <w:tc>
          <w:tcPr>
            <w:tcW w:w="720" w:type="dxa"/>
          </w:tcPr>
          <w:p w14:paraId="35B8E9F7" w14:textId="77777777" w:rsidR="003D1B71" w:rsidRPr="00AC39BA" w:rsidRDefault="003D1B71" w:rsidP="00222466">
            <w:pPr>
              <w:rPr>
                <w:color w:val="0072C7" w:themeColor="accent2"/>
                <w:lang w:val="es-MX"/>
              </w:rPr>
            </w:pPr>
          </w:p>
        </w:tc>
        <w:tc>
          <w:tcPr>
            <w:tcW w:w="2942" w:type="dxa"/>
            <w:gridSpan w:val="2"/>
          </w:tcPr>
          <w:p w14:paraId="11F475AF" w14:textId="77777777" w:rsidR="003D1B71" w:rsidRPr="00AC39BA" w:rsidRDefault="003D1B71" w:rsidP="00222466">
            <w:pPr>
              <w:rPr>
                <w:color w:val="0072C7" w:themeColor="accent2"/>
                <w:lang w:val="es-MX"/>
              </w:rPr>
            </w:pPr>
          </w:p>
        </w:tc>
        <w:tc>
          <w:tcPr>
            <w:tcW w:w="423" w:type="dxa"/>
          </w:tcPr>
          <w:p w14:paraId="6A5382F4" w14:textId="77777777" w:rsidR="003D1B71" w:rsidRPr="00AC39BA" w:rsidRDefault="003D1B71" w:rsidP="00222466">
            <w:pPr>
              <w:rPr>
                <w:lang w:val="es-MX"/>
              </w:rPr>
            </w:pPr>
          </w:p>
        </w:tc>
        <w:tc>
          <w:tcPr>
            <w:tcW w:w="6607" w:type="dxa"/>
            <w:vMerge/>
          </w:tcPr>
          <w:p w14:paraId="20D3B651" w14:textId="77777777" w:rsidR="003D1B71" w:rsidRPr="00430CEC" w:rsidRDefault="003D1B71" w:rsidP="00222466">
            <w:pPr>
              <w:rPr>
                <w:highlight w:val="lightGray"/>
                <w:lang w:val="es-MX"/>
              </w:rPr>
            </w:pPr>
          </w:p>
        </w:tc>
      </w:tr>
    </w:tbl>
    <w:p w14:paraId="00AAF26E" w14:textId="12326F32" w:rsidR="007F5B63" w:rsidRDefault="007F5B63" w:rsidP="00430CEC">
      <w:pPr>
        <w:pStyle w:val="Textoindependiente"/>
        <w:rPr>
          <w:lang w:val="es-MX"/>
        </w:rPr>
      </w:pPr>
    </w:p>
    <w:p w14:paraId="5DAB4739" w14:textId="77777777" w:rsidR="00430CEC" w:rsidRDefault="00430CEC" w:rsidP="00430CEC">
      <w:pPr>
        <w:pStyle w:val="Textoindependiente"/>
        <w:rPr>
          <w:lang w:val="es-MX"/>
        </w:rPr>
      </w:pPr>
    </w:p>
    <w:p w14:paraId="1AC0F033" w14:textId="77777777" w:rsidR="00430CEC" w:rsidRDefault="00430CEC" w:rsidP="00430CEC">
      <w:pPr>
        <w:pStyle w:val="Textoindependiente"/>
        <w:rPr>
          <w:lang w:val="es-MX"/>
        </w:rPr>
      </w:pPr>
    </w:p>
    <w:p w14:paraId="7D0A338B" w14:textId="77777777" w:rsidR="00430CEC" w:rsidRDefault="00430CEC" w:rsidP="00430CEC">
      <w:pPr>
        <w:pStyle w:val="Textoindependiente"/>
        <w:rPr>
          <w:lang w:val="es-MX"/>
        </w:rPr>
      </w:pPr>
    </w:p>
    <w:p w14:paraId="3DCC3130" w14:textId="77777777" w:rsidR="00430CEC" w:rsidRDefault="00430CEC" w:rsidP="00430CEC">
      <w:pPr>
        <w:pStyle w:val="Textoindependiente"/>
        <w:rPr>
          <w:lang w:val="es-MX"/>
        </w:rPr>
      </w:pPr>
    </w:p>
    <w:p w14:paraId="3FA08C0B" w14:textId="77777777" w:rsidR="00430CEC" w:rsidRDefault="00430CEC" w:rsidP="00430CEC">
      <w:pPr>
        <w:pStyle w:val="Textoindependiente"/>
        <w:rPr>
          <w:lang w:val="es-MX"/>
        </w:rPr>
      </w:pPr>
    </w:p>
    <w:p w14:paraId="05985F39" w14:textId="77777777" w:rsidR="00430CEC" w:rsidRDefault="00430CEC" w:rsidP="00430CEC">
      <w:pPr>
        <w:pStyle w:val="Textoindependiente"/>
        <w:rPr>
          <w:lang w:val="es-MX"/>
        </w:rPr>
      </w:pPr>
    </w:p>
    <w:p w14:paraId="5A9A32B4" w14:textId="77777777" w:rsidR="00430CEC" w:rsidRDefault="00430CEC" w:rsidP="00430CEC">
      <w:pPr>
        <w:pStyle w:val="Textoindependiente"/>
        <w:rPr>
          <w:lang w:val="es-MX"/>
        </w:rPr>
      </w:pPr>
    </w:p>
    <w:p w14:paraId="2DFF4263" w14:textId="77777777" w:rsidR="00430CEC" w:rsidRDefault="00430CEC" w:rsidP="00430CEC">
      <w:pPr>
        <w:pStyle w:val="Textoindependiente"/>
        <w:rPr>
          <w:lang w:val="es-MX"/>
        </w:rPr>
      </w:pPr>
    </w:p>
    <w:p w14:paraId="5B9BE092" w14:textId="77777777" w:rsidR="00430CEC" w:rsidRDefault="00430CEC" w:rsidP="00430CEC">
      <w:pPr>
        <w:pStyle w:val="Textoindependiente"/>
        <w:rPr>
          <w:lang w:val="es-MX"/>
        </w:rPr>
      </w:pPr>
    </w:p>
    <w:p w14:paraId="4489291A" w14:textId="77777777" w:rsidR="00430CEC" w:rsidRDefault="00430CEC" w:rsidP="00430CEC">
      <w:pPr>
        <w:pStyle w:val="Textoindependiente"/>
        <w:rPr>
          <w:lang w:val="es-MX"/>
        </w:rPr>
      </w:pPr>
    </w:p>
    <w:p w14:paraId="17A568E0" w14:textId="77777777" w:rsidR="00430CEC" w:rsidRDefault="00430CEC" w:rsidP="00430CEC">
      <w:pPr>
        <w:pStyle w:val="Textoindependiente"/>
        <w:rPr>
          <w:lang w:val="es-MX"/>
        </w:rPr>
      </w:pPr>
    </w:p>
    <w:p w14:paraId="1F4ABDEA" w14:textId="77777777" w:rsidR="00430CEC" w:rsidRPr="00AC39BA" w:rsidRDefault="00430CEC" w:rsidP="00430CEC">
      <w:pPr>
        <w:pStyle w:val="Textoindependiente"/>
        <w:rPr>
          <w:lang w:val="es-MX"/>
        </w:rPr>
      </w:pPr>
    </w:p>
    <w:sectPr w:rsidR="00430CEC" w:rsidRPr="00AC39BA" w:rsidSect="005E5CE7">
      <w:headerReference w:type="default" r:id="rId20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3117B7" w14:textId="77777777" w:rsidR="003F005C" w:rsidRDefault="003F005C" w:rsidP="00590471">
      <w:r>
        <w:separator/>
      </w:r>
    </w:p>
  </w:endnote>
  <w:endnote w:type="continuationSeparator" w:id="0">
    <w:p w14:paraId="6287D9C1" w14:textId="77777777" w:rsidR="003F005C" w:rsidRDefault="003F005C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E91F51" w14:textId="77777777" w:rsidR="003F005C" w:rsidRDefault="003F005C" w:rsidP="00590471">
      <w:r>
        <w:separator/>
      </w:r>
    </w:p>
  </w:footnote>
  <w:footnote w:type="continuationSeparator" w:id="0">
    <w:p w14:paraId="22F4F398" w14:textId="77777777" w:rsidR="003F005C" w:rsidRDefault="003F005C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7DA5C6" w14:textId="77777777" w:rsidR="00590471" w:rsidRPr="00AC39BA" w:rsidRDefault="00310F17" w:rsidP="00060042">
    <w:pPr>
      <w:pStyle w:val="Textoindependiente"/>
      <w:rPr>
        <w:lang w:val="es-MX"/>
      </w:rPr>
    </w:pPr>
    <w:r w:rsidRPr="00AC39BA">
      <w:rPr>
        <w:noProof/>
        <w:lang w:val="en-US" w:eastAsia="zh-CN" w:bidi="th-TH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45777415" wp14:editId="12AD129D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ADCE6EF" id="Grupo 26" o:spid="_x0000_s1026" alt="&quot;&quot;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AC39BA">
      <w:rPr>
        <w:noProof/>
        <w:lang w:val="es-MX" w:bidi="es-MX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8AA45EAA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BEE88150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BB62ABC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CBAD11A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B9A898C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254355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4C61992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8DADDC0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D463C6C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660DC0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443C665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F0774BF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331982815">
    <w:abstractNumId w:val="10"/>
  </w:num>
  <w:num w:numId="2" w16cid:durableId="1012419846">
    <w:abstractNumId w:val="11"/>
  </w:num>
  <w:num w:numId="3" w16cid:durableId="1253973787">
    <w:abstractNumId w:val="9"/>
  </w:num>
  <w:num w:numId="4" w16cid:durableId="1722047567">
    <w:abstractNumId w:val="13"/>
  </w:num>
  <w:num w:numId="5" w16cid:durableId="1190726251">
    <w:abstractNumId w:val="14"/>
  </w:num>
  <w:num w:numId="6" w16cid:durableId="2009941999">
    <w:abstractNumId w:val="8"/>
  </w:num>
  <w:num w:numId="7" w16cid:durableId="1951009009">
    <w:abstractNumId w:val="3"/>
  </w:num>
  <w:num w:numId="8" w16cid:durableId="1128085831">
    <w:abstractNumId w:val="2"/>
  </w:num>
  <w:num w:numId="9" w16cid:durableId="1405879134">
    <w:abstractNumId w:val="1"/>
  </w:num>
  <w:num w:numId="10" w16cid:durableId="1611038340">
    <w:abstractNumId w:val="0"/>
  </w:num>
  <w:num w:numId="11" w16cid:durableId="974991954">
    <w:abstractNumId w:val="7"/>
  </w:num>
  <w:num w:numId="12" w16cid:durableId="1598825543">
    <w:abstractNumId w:val="6"/>
  </w:num>
  <w:num w:numId="13" w16cid:durableId="1085152504">
    <w:abstractNumId w:val="5"/>
  </w:num>
  <w:num w:numId="14" w16cid:durableId="860554406">
    <w:abstractNumId w:val="4"/>
  </w:num>
  <w:num w:numId="15" w16cid:durableId="10735424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370"/>
    <w:rsid w:val="00060042"/>
    <w:rsid w:val="0008685D"/>
    <w:rsid w:val="00090860"/>
    <w:rsid w:val="000A7CF8"/>
    <w:rsid w:val="00112FD7"/>
    <w:rsid w:val="00134185"/>
    <w:rsid w:val="00150ABD"/>
    <w:rsid w:val="001803A6"/>
    <w:rsid w:val="001946FC"/>
    <w:rsid w:val="00222466"/>
    <w:rsid w:val="00247254"/>
    <w:rsid w:val="0024753C"/>
    <w:rsid w:val="00276026"/>
    <w:rsid w:val="0029270B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F005C"/>
    <w:rsid w:val="00430CEC"/>
    <w:rsid w:val="004E158A"/>
    <w:rsid w:val="00565C77"/>
    <w:rsid w:val="0056708E"/>
    <w:rsid w:val="005801E5"/>
    <w:rsid w:val="00590471"/>
    <w:rsid w:val="005D01FA"/>
    <w:rsid w:val="005E5CE7"/>
    <w:rsid w:val="00653E17"/>
    <w:rsid w:val="00676A58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82370"/>
    <w:rsid w:val="009D090F"/>
    <w:rsid w:val="00A31464"/>
    <w:rsid w:val="00A31B16"/>
    <w:rsid w:val="00A33613"/>
    <w:rsid w:val="00A47A8D"/>
    <w:rsid w:val="00AC39BA"/>
    <w:rsid w:val="00AC6C7E"/>
    <w:rsid w:val="00B4158A"/>
    <w:rsid w:val="00B6466C"/>
    <w:rsid w:val="00BB1B5D"/>
    <w:rsid w:val="00BC22C7"/>
    <w:rsid w:val="00BD195A"/>
    <w:rsid w:val="00C07240"/>
    <w:rsid w:val="00C14078"/>
    <w:rsid w:val="00C20076"/>
    <w:rsid w:val="00CE1E3D"/>
    <w:rsid w:val="00D053FA"/>
    <w:rsid w:val="00D2733D"/>
    <w:rsid w:val="00D4716A"/>
    <w:rsid w:val="00DC3F0A"/>
    <w:rsid w:val="00E26AED"/>
    <w:rsid w:val="00E46525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F611D4D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AC39BA"/>
    <w:pPr>
      <w:widowControl w:val="0"/>
      <w:autoSpaceDE w:val="0"/>
      <w:autoSpaceDN w:val="0"/>
      <w:adjustRightInd w:val="0"/>
      <w:spacing w:line="216" w:lineRule="auto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29270B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29270B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9270B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9270B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9270B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9270B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9270B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9270B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9270B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29270B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29270B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29270B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29270B"/>
    <w:pPr>
      <w:numPr>
        <w:numId w:val="2"/>
      </w:numPr>
      <w:spacing w:after="120"/>
    </w:pPr>
    <w:rPr>
      <w:szCs w:val="24"/>
    </w:rPr>
  </w:style>
  <w:style w:type="paragraph" w:customStyle="1" w:styleId="Prrafodetabla">
    <w:name w:val="Párrafo de tabla"/>
    <w:basedOn w:val="Normal"/>
    <w:uiPriority w:val="1"/>
    <w:semiHidden/>
    <w:rsid w:val="0029270B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29270B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29270B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29270B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29270B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2927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29270B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29270B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29270B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29270B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29270B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29270B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29270B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29270B"/>
    <w:rPr>
      <w:rFonts w:ascii="Calibri" w:hAnsi="Calibri" w:cs="Calibri"/>
    </w:rPr>
  </w:style>
  <w:style w:type="paragraph" w:styleId="Sinespaciado">
    <w:name w:val="No Spacing"/>
    <w:uiPriority w:val="1"/>
    <w:rsid w:val="0029270B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29270B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29270B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29270B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29270B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29270B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29270B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29270B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29270B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29270B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29270B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29270B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29270B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29270B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29270B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29270B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29270B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29270B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9270B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9270B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29270B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29270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29270B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29270B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29270B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29270B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29270B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29270B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29270B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29270B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29270B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29270B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29270B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29270B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29270B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29270B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29270B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29270B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29270B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29270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29270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29270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29270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29270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29270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29270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29270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29270B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29270B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29270B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29270B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29270B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29270B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29270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29270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29270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29270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29270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29270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29270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29270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29270B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29270B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29270B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29270B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29270B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29270B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29270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29270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29270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29270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29270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29270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29270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29270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29270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29270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29270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29270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29270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29270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29270B"/>
  </w:style>
  <w:style w:type="character" w:styleId="Ttulodellibro">
    <w:name w:val="Book Title"/>
    <w:basedOn w:val="Fuentedeprrafopredeter"/>
    <w:uiPriority w:val="33"/>
    <w:semiHidden/>
    <w:rsid w:val="0029270B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29270B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29270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29270B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29270B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29270B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29270B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29270B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29270B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29270B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29270B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29270B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29270B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29270B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29270B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29270B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29270B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29270B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29270B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29270B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29270B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29270B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29270B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29270B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29270B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29270B"/>
  </w:style>
  <w:style w:type="paragraph" w:styleId="Textomacro">
    <w:name w:val="macro"/>
    <w:link w:val="TextomacroCar"/>
    <w:uiPriority w:val="99"/>
    <w:semiHidden/>
    <w:unhideWhenUsed/>
    <w:rsid w:val="0029270B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29270B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29270B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29270B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29270B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29270B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29270B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29270B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29270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29270B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29270B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29270B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29270B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29270B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29270B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29270B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29270B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29270B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29270B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29270B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29270B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29270B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29270B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29270B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29270B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29270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29270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29270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29270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29270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29270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29270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9270B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9270B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927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9270B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29270B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9270B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9270B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29270B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29270B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29270B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29270B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9270B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9270B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9270B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9270B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9270B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9270B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9270B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29270B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29270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29270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29270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29270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29270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29270B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29270B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29270B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29270B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29270B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29270B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29270B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29270B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29270B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29270B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29270B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29270B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29270B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29270B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29270B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29270B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29270B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29270B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29270B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29270B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29270B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29270B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29270B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29270B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29270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29270B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29270B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29270B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29270B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29270B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29270B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29270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29270B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29270B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29270B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29270B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29270B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29270B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29270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29270B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29270B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29270B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29270B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29270B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29270B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29270B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29270B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29270B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29270B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29270B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29270B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29270B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29270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29270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29270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29270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29270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29270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29270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29270B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29270B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29270B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29270B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29270B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29270B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29270B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29270B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29270B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29270B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29270B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29270B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29270B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29270B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29270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29270B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29270B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29270B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29270B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29270B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29270B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29270B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29270B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29270B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29270B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29270B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29270B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29270B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29270B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29270B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29270B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29270B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29270B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29270B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29270B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29270B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29270B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29270B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29270B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29270B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29270B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29270B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">
    <w:name w:val="E-mail Signature"/>
    <w:basedOn w:val="Normal"/>
    <w:link w:val="FirmadecorreoCar"/>
    <w:uiPriority w:val="99"/>
    <w:semiHidden/>
    <w:unhideWhenUsed/>
    <w:rsid w:val="0029270B"/>
  </w:style>
  <w:style w:type="character" w:customStyle="1" w:styleId="FirmadecorreoCar">
    <w:name w:val="Firma de correo Car"/>
    <w:basedOn w:val="Fuentedeprrafopredeter"/>
    <w:link w:val="Firmadecorreo"/>
    <w:uiPriority w:val="99"/>
    <w:semiHidden/>
    <w:rsid w:val="0029270B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29270B"/>
  </w:style>
  <w:style w:type="character" w:customStyle="1" w:styleId="SaludoCar">
    <w:name w:val="Saludo Car"/>
    <w:basedOn w:val="Fuentedeprrafopredeter"/>
    <w:link w:val="Saludo"/>
    <w:uiPriority w:val="99"/>
    <w:semiHidden/>
    <w:rsid w:val="0029270B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29270B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29270B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29270B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29270B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29270B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29270B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29270B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29270B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29270B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29270B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29270B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29270B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29270B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29270B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29270B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29270B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29270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29270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29270B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29270B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29270B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29270B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29270B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29270B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29270B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29270B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29270B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29270B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29270B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29270B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29270B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29270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29270B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29270B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29270B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29270B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29270B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29270B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29270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29270B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29270B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29270B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29270B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29270B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29270B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29270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29270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29270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29270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29270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29270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29270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29270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29270B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29270B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29270B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29270B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29270B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29270B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29270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29270B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29270B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29270B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29270B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29270B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29270B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29270B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29270B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29270B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29270B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29270B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29270B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29270B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29270B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3ril\AppData\Roaming\Microsoft\Templates\Curr&#237;culum%20v&#237;tae%20de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045C5D2EA5184179A4CB81662BCDA7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F198CE-D00F-4208-A556-80595F94CA71}"/>
      </w:docPartPr>
      <w:docPartBody>
        <w:p w:rsidR="00000000" w:rsidRDefault="00000000">
          <w:pPr>
            <w:pStyle w:val="045C5D2EA5184179A4CB81662BCDA7D7"/>
          </w:pPr>
          <w:r w:rsidRPr="00D4716A">
            <w:rPr>
              <w:rFonts w:asciiTheme="majorHAnsi" w:hAnsiTheme="majorHAnsi" w:cs="Calibri"/>
              <w:lang w:bidi="es-MX"/>
            </w:rPr>
            <w:t>Experiencia</w:t>
          </w:r>
        </w:p>
      </w:docPartBody>
    </w:docPart>
    <w:docPart>
      <w:docPartPr>
        <w:name w:val="376F1E79FAC34CD9AF4C5F0A696025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F3FF0C-F3D6-450D-B5DE-185A5B868E2E}"/>
      </w:docPartPr>
      <w:docPartBody>
        <w:p w:rsidR="00000000" w:rsidRDefault="00000000">
          <w:pPr>
            <w:pStyle w:val="376F1E79FAC34CD9AF4C5F0A696025C0"/>
          </w:pPr>
          <w:r w:rsidRPr="00D4716A">
            <w:rPr>
              <w:rFonts w:asciiTheme="majorHAnsi" w:hAnsiTheme="majorHAnsi" w:cs="Calibri"/>
              <w:lang w:bidi="es-MX"/>
            </w:rPr>
            <w:t>Educación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1CE"/>
    <w:rsid w:val="008101CE"/>
    <w:rsid w:val="00D27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MX" w:eastAsia="es-MX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8844A3E646E4AA3BE40FAF5A5A342E2">
    <w:name w:val="E8844A3E646E4AA3BE40FAF5A5A342E2"/>
  </w:style>
  <w:style w:type="paragraph" w:customStyle="1" w:styleId="DDBC7FAE49FE475F83F95EE81A31A613">
    <w:name w:val="DDBC7FAE49FE475F83F95EE81A31A613"/>
  </w:style>
  <w:style w:type="paragraph" w:customStyle="1" w:styleId="045C5D2EA5184179A4CB81662BCDA7D7">
    <w:name w:val="045C5D2EA5184179A4CB81662BCDA7D7"/>
  </w:style>
  <w:style w:type="paragraph" w:customStyle="1" w:styleId="2D76F06CB75A403AA541282501C9C13C">
    <w:name w:val="2D76F06CB75A403AA541282501C9C13C"/>
  </w:style>
  <w:style w:type="paragraph" w:customStyle="1" w:styleId="CF3595E2B426419A82999327310C677C">
    <w:name w:val="CF3595E2B426419A82999327310C677C"/>
  </w:style>
  <w:style w:type="paragraph" w:customStyle="1" w:styleId="9032942042B8413B9F2C506E690EC03D">
    <w:name w:val="9032942042B8413B9F2C506E690EC03D"/>
  </w:style>
  <w:style w:type="paragraph" w:customStyle="1" w:styleId="60D8137A3538471C9FECE981BC883920">
    <w:name w:val="60D8137A3538471C9FECE981BC883920"/>
  </w:style>
  <w:style w:type="paragraph" w:customStyle="1" w:styleId="B4C8803AA4A94154AA19D3EA1FC63633">
    <w:name w:val="B4C8803AA4A94154AA19D3EA1FC63633"/>
  </w:style>
  <w:style w:type="paragraph" w:customStyle="1" w:styleId="4E80066E1F514AE2B0A9EB29153C48FB">
    <w:name w:val="4E80066E1F514AE2B0A9EB29153C48FB"/>
  </w:style>
  <w:style w:type="paragraph" w:customStyle="1" w:styleId="452D207BC5CB4DA29BC620F125076ECA">
    <w:name w:val="452D207BC5CB4DA29BC620F125076ECA"/>
  </w:style>
  <w:style w:type="paragraph" w:customStyle="1" w:styleId="A28B0096CA8B4FF69B11D72FBFBB0F7C">
    <w:name w:val="A28B0096CA8B4FF69B11D72FBFBB0F7C"/>
  </w:style>
  <w:style w:type="paragraph" w:customStyle="1" w:styleId="E2F180F2A311496092D8C541A972517B">
    <w:name w:val="E2F180F2A311496092D8C541A972517B"/>
  </w:style>
  <w:style w:type="paragraph" w:customStyle="1" w:styleId="CA6CD897FDC1471F8E74C6EF583F111D">
    <w:name w:val="CA6CD897FDC1471F8E74C6EF583F111D"/>
  </w:style>
  <w:style w:type="paragraph" w:customStyle="1" w:styleId="A1FE5C76A6364A179D0644A637E3B885">
    <w:name w:val="A1FE5C76A6364A179D0644A637E3B885"/>
  </w:style>
  <w:style w:type="paragraph" w:customStyle="1" w:styleId="4CEDB3A44CBA424E811FFB796E38B053">
    <w:name w:val="4CEDB3A44CBA424E811FFB796E38B053"/>
  </w:style>
  <w:style w:type="paragraph" w:customStyle="1" w:styleId="382B1328487E4A5DBB374E196B52B4AF">
    <w:name w:val="382B1328487E4A5DBB374E196B52B4AF"/>
  </w:style>
  <w:style w:type="paragraph" w:customStyle="1" w:styleId="0895939E3749456894A059BCF0D4D91D">
    <w:name w:val="0895939E3749456894A059BCF0D4D91D"/>
  </w:style>
  <w:style w:type="paragraph" w:customStyle="1" w:styleId="AF415599766A4379ADE1399B7E00E5CB">
    <w:name w:val="AF415599766A4379ADE1399B7E00E5CB"/>
  </w:style>
  <w:style w:type="paragraph" w:customStyle="1" w:styleId="1832A637123C435D888C952C79299CD8">
    <w:name w:val="1832A637123C435D888C952C79299CD8"/>
  </w:style>
  <w:style w:type="paragraph" w:customStyle="1" w:styleId="376F1E79FAC34CD9AF4C5F0A696025C0">
    <w:name w:val="376F1E79FAC34CD9AF4C5F0A696025C0"/>
  </w:style>
  <w:style w:type="paragraph" w:customStyle="1" w:styleId="09282A533A0C4C5EB069E77A84A2EEBB">
    <w:name w:val="09282A533A0C4C5EB069E77A84A2EEBB"/>
  </w:style>
  <w:style w:type="paragraph" w:customStyle="1" w:styleId="4E121502F0DF445F9045196BFC3FA9DC">
    <w:name w:val="4E121502F0DF445F9045196BFC3FA9DC"/>
  </w:style>
  <w:style w:type="paragraph" w:customStyle="1" w:styleId="BFCA5562D31B43EABA605A2A2DBAE57F">
    <w:name w:val="BFCA5562D31B43EABA605A2A2DBAE57F"/>
  </w:style>
  <w:style w:type="paragraph" w:customStyle="1" w:styleId="578B834B1D064B78B4A74024D04A270D">
    <w:name w:val="578B834B1D064B78B4A74024D04A270D"/>
  </w:style>
  <w:style w:type="paragraph" w:customStyle="1" w:styleId="927421FAC8AB4372AE14BBA0EDA452A9">
    <w:name w:val="927421FAC8AB4372AE14BBA0EDA452A9"/>
  </w:style>
  <w:style w:type="paragraph" w:customStyle="1" w:styleId="422E872DB60147C694B2385D28C8E3CB">
    <w:name w:val="422E872DB60147C694B2385D28C8E3CB"/>
  </w:style>
  <w:style w:type="paragraph" w:customStyle="1" w:styleId="6B7279AF9B3A445D99B57A2A1A4F2060">
    <w:name w:val="6B7279AF9B3A445D99B57A2A1A4F2060"/>
  </w:style>
  <w:style w:type="paragraph" w:customStyle="1" w:styleId="B7DD94C523B14C648FF59A21064366C2">
    <w:name w:val="B7DD94C523B14C648FF59A21064366C2"/>
  </w:style>
  <w:style w:type="paragraph" w:customStyle="1" w:styleId="860D0719A10B4FDAB8EBFAAE3E8C67CE">
    <w:name w:val="860D0719A10B4FDAB8EBFAAE3E8C67CE"/>
  </w:style>
  <w:style w:type="paragraph" w:customStyle="1" w:styleId="2EE174365AB945839A833419DF894645">
    <w:name w:val="2EE174365AB945839A833419DF894645"/>
  </w:style>
  <w:style w:type="paragraph" w:customStyle="1" w:styleId="30CBD79E59C043B3B263CD31439912CD">
    <w:name w:val="30CBD79E59C043B3B263CD31439912CD"/>
  </w:style>
  <w:style w:type="paragraph" w:customStyle="1" w:styleId="2C2B07DDBAEC4AB693F5EA90F1342549">
    <w:name w:val="2C2B07DDBAEC4AB693F5EA90F1342549"/>
  </w:style>
  <w:style w:type="paragraph" w:customStyle="1" w:styleId="EEDF57EB7971457BB786B9E76F4E2EEE">
    <w:name w:val="EEDF57EB7971457BB786B9E76F4E2EEE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FF71B42FA5DC4B9384263FF1F4C769F2">
    <w:name w:val="FF71B42FA5DC4B9384263FF1F4C769F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de esferas azules</Template>
  <TotalTime>0</TotalTime>
  <Pages>1</Pages>
  <Words>129</Words>
  <Characters>712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2025-09-09T02:18:00Z</dcterms:created>
  <dcterms:modified xsi:type="dcterms:W3CDTF">2025-09-09T02:46:00Z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